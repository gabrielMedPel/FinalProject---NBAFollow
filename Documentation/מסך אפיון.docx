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467C25">
        <w:tc>
          <w:tcPr>
            <w:tcW w:w="965" w:type="dxa"/>
            <w:shd w:val="clear" w:color="auto" w:fill="3A3A3A" w:themeFill="text2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518" w:type="dxa"/>
          </w:tcPr>
          <w:p w:rsidR="00467C25" w:rsidRDefault="00467C25" w:rsidP="00CE2A04">
            <w:pPr>
              <w:bidi/>
              <w:spacing w:before="260"/>
            </w:pPr>
          </w:p>
        </w:tc>
        <w:tc>
          <w:tcPr>
            <w:tcW w:w="8581" w:type="dxa"/>
          </w:tcPr>
          <w:p w:rsidR="00467C25" w:rsidRPr="00AE44D3" w:rsidRDefault="00CE2A04" w:rsidP="00CE2A04">
            <w:pPr>
              <w:pStyle w:val="Ttulo"/>
              <w:bidi/>
              <w:rPr>
                <w:rFonts w:ascii="Arial Hebrew" w:hAnsi="Arial Hebrew" w:cs="Arial Hebrew"/>
                <w:b w:val="0"/>
              </w:rPr>
            </w:pPr>
            <w:r w:rsidRPr="00AE44D3">
              <w:rPr>
                <w:rFonts w:ascii="Arial Hebrew" w:hAnsi="Arial Hebrew" w:cs="Arial Hebrew" w:hint="cs"/>
                <w:b w:val="0"/>
                <w:rtl/>
                <w:lang w:bidi="he-IL"/>
              </w:rPr>
              <w:t>מסך אפיון</w:t>
            </w:r>
          </w:p>
          <w:p w:rsidR="00BA5D70" w:rsidRPr="00BA5D70" w:rsidRDefault="00BA5D70" w:rsidP="00BA5D70">
            <w:pPr>
              <w:pStyle w:val="Subttulo"/>
              <w:bidi/>
              <w:rPr>
                <w:sz w:val="32"/>
                <w:szCs w:val="32"/>
              </w:rPr>
            </w:pPr>
            <w:r w:rsidRPr="00BA5D70">
              <w:rPr>
                <w:sz w:val="32"/>
                <w:szCs w:val="32"/>
                <w:lang w:bidi="he-IL"/>
              </w:rPr>
              <w:t>Gabriel Medeiros Pelegrino</w:t>
            </w:r>
          </w:p>
          <w:p w:rsidR="00467C25" w:rsidRDefault="00E5665A" w:rsidP="00BA5D70">
            <w:pPr>
              <w:pStyle w:val="Subttulo"/>
              <w:bidi/>
            </w:pPr>
            <w:r>
              <w:t xml:space="preserve">NBA </w:t>
            </w:r>
            <w:proofErr w:type="spellStart"/>
            <w:r>
              <w:t>Follow</w:t>
            </w:r>
            <w:proofErr w:type="spellEnd"/>
          </w:p>
        </w:tc>
      </w:tr>
    </w:tbl>
    <w:p w:rsidR="00467C25" w:rsidRDefault="00467C25" w:rsidP="00CE2A04">
      <w:pPr>
        <w:pStyle w:val="Data"/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תיאור כללי </w:t>
      </w:r>
    </w:p>
    <w:p w:rsidR="00467C25" w:rsidRDefault="00467C25" w:rsidP="00CE2A04">
      <w:pPr>
        <w:pStyle w:val="Ttulo1"/>
        <w:bidi/>
      </w:pPr>
    </w:p>
    <w:p w:rsidR="00467C25" w:rsidRPr="00E5665A" w:rsidRDefault="00E5665A" w:rsidP="00CE2A04">
      <w:pPr>
        <w:bidi/>
        <w:rPr>
          <w:rFonts w:ascii="Arial Hebrew" w:hAnsi="Arial Hebrew" w:cs="Arial Hebrew"/>
        </w:rPr>
      </w:pPr>
      <w:proofErr w:type="spellStart"/>
      <w:r w:rsidRPr="00E5665A">
        <w:rPr>
          <w:rFonts w:ascii="Arial Hebrew" w:hAnsi="Arial Hebrew" w:cs="Arial Hebrew" w:hint="cs"/>
        </w:rPr>
        <w:t>NBAFollow</w:t>
      </w:r>
      <w:proofErr w:type="spellEnd"/>
      <w:r w:rsidRPr="00E5665A">
        <w:rPr>
          <w:rFonts w:ascii="Arial Hebrew" w:hAnsi="Arial Hebrew" w:cs="Arial Hebrew" w:hint="cs"/>
          <w:rtl/>
          <w:lang w:bidi="he-IL"/>
        </w:rPr>
        <w:t xml:space="preserve"> היא אפליקציית ספורט המציגה מידע על שחקני </w:t>
      </w:r>
      <w:r w:rsidRPr="00E5665A">
        <w:rPr>
          <w:rFonts w:ascii="Arial Hebrew" w:hAnsi="Arial Hebrew" w:cs="Arial Hebrew" w:hint="cs"/>
        </w:rPr>
        <w:t>NBA</w:t>
      </w:r>
      <w:r w:rsidRPr="00E5665A">
        <w:rPr>
          <w:rFonts w:ascii="Arial Hebrew" w:hAnsi="Arial Hebrew" w:cs="Arial Hebrew" w:hint="cs"/>
          <w:rtl/>
          <w:lang w:bidi="he-IL"/>
        </w:rPr>
        <w:t xml:space="preserve">, משחקי ליגה, לוחות תוצאות וחדשות </w:t>
      </w:r>
      <w:r w:rsidRPr="00E5665A">
        <w:rPr>
          <w:rFonts w:ascii="Arial Hebrew" w:hAnsi="Arial Hebrew" w:cs="Arial Hebrew" w:hint="cs"/>
        </w:rPr>
        <w:t>NBA</w:t>
      </w:r>
      <w:r w:rsidR="00BA5D70" w:rsidRPr="00E5665A">
        <w:rPr>
          <w:rFonts w:ascii="Arial Hebrew" w:hAnsi="Arial Hebrew" w:cs="Arial Hebrew" w:hint="cs"/>
          <w:rtl/>
          <w:lang w:bidi="he-IL"/>
        </w:rPr>
        <w:t>.</w:t>
      </w:r>
    </w:p>
    <w:p w:rsidR="00467C25" w:rsidRDefault="00467C25" w:rsidP="00CE2A04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  <w:rPr>
          <w:rtl/>
          <w:lang w:bidi="he-IL"/>
        </w:rPr>
      </w:pPr>
    </w:p>
    <w:p w:rsidR="00032F09" w:rsidRDefault="00032F09" w:rsidP="00032F09">
      <w:pPr>
        <w:bidi/>
      </w:pPr>
    </w:p>
    <w:p w:rsidR="00BA5D70" w:rsidRPr="00AE44D3" w:rsidRDefault="00BA5D70" w:rsidP="00BA5D70">
      <w:pPr>
        <w:pStyle w:val="NormalWeb"/>
        <w:shd w:val="clear" w:color="auto" w:fill="FFFFFF"/>
        <w:bidi/>
        <w:rPr>
          <w:rFonts w:ascii="Arial Hebrew" w:hAnsi="Arial Hebrew" w:cs="Arial Hebrew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ארכיטקטורה  </w:t>
      </w:r>
    </w:p>
    <w:p w:rsidR="00467C25" w:rsidRDefault="00467C25" w:rsidP="00CE2A04">
      <w:pPr>
        <w:pStyle w:val="Ttulo2"/>
        <w:bidi/>
      </w:pPr>
    </w:p>
    <w:p w:rsidR="00201E1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Swift</w:t>
      </w:r>
      <w:r w:rsidR="00A40318">
        <w:rPr>
          <w:rFonts w:ascii="Arial" w:hAnsi="Arial" w:cs="Arial"/>
          <w:b/>
          <w:bCs/>
        </w:rPr>
        <w:t>.</w:t>
      </w:r>
    </w:p>
    <w:p w:rsidR="00201E1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URLSession</w:t>
      </w:r>
      <w:proofErr w:type="spellEnd"/>
      <w:r>
        <w:rPr>
          <w:rFonts w:ascii="Arial" w:hAnsi="Arial" w:cs="Arial"/>
          <w:b/>
          <w:bCs/>
        </w:rPr>
        <w:t xml:space="preserve"> (Access </w:t>
      </w:r>
      <w:proofErr w:type="spellStart"/>
      <w:r>
        <w:rPr>
          <w:rFonts w:ascii="Arial" w:hAnsi="Arial" w:cs="Arial"/>
          <w:b/>
          <w:bCs/>
        </w:rPr>
        <w:t>to</w:t>
      </w:r>
      <w:proofErr w:type="spellEnd"/>
      <w:r>
        <w:rPr>
          <w:rFonts w:ascii="Arial" w:hAnsi="Arial" w:cs="Arial"/>
          <w:b/>
          <w:bCs/>
        </w:rPr>
        <w:t xml:space="preserve"> API)</w:t>
      </w:r>
      <w:r w:rsidR="00A40318">
        <w:rPr>
          <w:rFonts w:ascii="Arial" w:hAnsi="Arial" w:cs="Arial"/>
          <w:b/>
          <w:bCs/>
        </w:rPr>
        <w:t>.</w:t>
      </w:r>
    </w:p>
    <w:p w:rsidR="00201E1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Json</w:t>
      </w:r>
      <w:proofErr w:type="spellEnd"/>
      <w:r>
        <w:rPr>
          <w:rFonts w:ascii="Arial" w:hAnsi="Arial" w:cs="Arial"/>
          <w:b/>
          <w:bCs/>
        </w:rPr>
        <w:t xml:space="preserve"> (</w:t>
      </w:r>
      <w:proofErr w:type="spellStart"/>
      <w:r>
        <w:rPr>
          <w:rFonts w:ascii="Arial" w:hAnsi="Arial" w:cs="Arial"/>
          <w:b/>
          <w:bCs/>
        </w:rPr>
        <w:t>Codable</w:t>
      </w:r>
      <w:proofErr w:type="spellEnd"/>
      <w:r>
        <w:rPr>
          <w:rFonts w:ascii="Arial" w:hAnsi="Arial" w:cs="Arial"/>
          <w:b/>
          <w:bCs/>
        </w:rPr>
        <w:t>)</w:t>
      </w:r>
      <w:r w:rsidR="00A40318">
        <w:rPr>
          <w:rFonts w:ascii="Arial" w:hAnsi="Arial" w:cs="Arial"/>
          <w:b/>
          <w:bCs/>
        </w:rPr>
        <w:t>.</w:t>
      </w:r>
    </w:p>
    <w:p w:rsidR="00201E1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CoreData</w:t>
      </w:r>
      <w:proofErr w:type="spellEnd"/>
      <w:r w:rsidR="00A40318">
        <w:rPr>
          <w:rFonts w:ascii="Arial" w:hAnsi="Arial" w:cs="Arial"/>
          <w:b/>
          <w:bCs/>
        </w:rPr>
        <w:t>.</w:t>
      </w:r>
    </w:p>
    <w:p w:rsidR="00201E1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UITableView</w:t>
      </w:r>
      <w:proofErr w:type="spellEnd"/>
      <w:r w:rsidR="00A40318">
        <w:rPr>
          <w:rFonts w:ascii="Arial" w:hAnsi="Arial" w:cs="Arial"/>
          <w:b/>
          <w:bCs/>
        </w:rPr>
        <w:t>.</w:t>
      </w:r>
    </w:p>
    <w:p w:rsidR="00C64783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UICollectionView</w:t>
      </w:r>
      <w:proofErr w:type="spellEnd"/>
      <w:r w:rsidR="00A40318">
        <w:rPr>
          <w:rFonts w:ascii="Arial" w:hAnsi="Arial" w:cs="Arial"/>
          <w:b/>
          <w:bCs/>
        </w:rPr>
        <w:t>.</w:t>
      </w:r>
    </w:p>
    <w:p w:rsidR="00E5665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UISearchBar</w:t>
      </w:r>
      <w:proofErr w:type="spellEnd"/>
      <w:r w:rsidR="00A40318">
        <w:rPr>
          <w:rFonts w:ascii="Arial" w:hAnsi="Arial" w:cs="Arial"/>
          <w:b/>
          <w:bCs/>
        </w:rPr>
        <w:t>.</w:t>
      </w:r>
    </w:p>
    <w:p w:rsidR="00E5665A" w:rsidRDefault="00E5665A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 w:rsidRPr="00E5665A">
        <w:rPr>
          <w:rFonts w:ascii="Arial" w:hAnsi="Arial" w:cs="Arial"/>
          <w:b/>
          <w:bCs/>
        </w:rPr>
        <w:t>UserNotifications</w:t>
      </w:r>
      <w:proofErr w:type="spellEnd"/>
      <w:r w:rsidR="00A40318">
        <w:rPr>
          <w:rFonts w:ascii="Arial" w:hAnsi="Arial" w:cs="Arial"/>
          <w:b/>
          <w:bCs/>
        </w:rPr>
        <w:t>.</w:t>
      </w:r>
    </w:p>
    <w:p w:rsidR="00A40318" w:rsidRDefault="00A40318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Router</w:t>
      </w:r>
      <w:proofErr w:type="spellEnd"/>
      <w:r>
        <w:rPr>
          <w:rFonts w:ascii="Arial" w:hAnsi="Arial" w:cs="Arial"/>
          <w:b/>
          <w:bCs/>
        </w:rPr>
        <w:t>.</w:t>
      </w:r>
    </w:p>
    <w:p w:rsidR="00A40318" w:rsidRPr="00A40318" w:rsidRDefault="00A40318" w:rsidP="00201E1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  <w:lang w:val="en-US"/>
        </w:rPr>
      </w:pPr>
      <w:r w:rsidRPr="00A40318">
        <w:rPr>
          <w:rFonts w:ascii="Arial" w:hAnsi="Arial" w:cs="Arial"/>
          <w:b/>
          <w:bCs/>
          <w:lang w:val="en-US"/>
        </w:rPr>
        <w:t xml:space="preserve">Design Patterns: MVC, Singleton, Delegate, </w:t>
      </w:r>
      <w:proofErr w:type="spellStart"/>
      <w:r w:rsidRPr="00A40318">
        <w:rPr>
          <w:rFonts w:ascii="Arial" w:hAnsi="Arial" w:cs="Arial"/>
          <w:b/>
          <w:bCs/>
          <w:lang w:val="en-US"/>
        </w:rPr>
        <w:t>CallBack</w:t>
      </w:r>
      <w:proofErr w:type="spellEnd"/>
      <w:r>
        <w:rPr>
          <w:rFonts w:ascii="Arial" w:hAnsi="Arial" w:cs="Arial"/>
          <w:b/>
          <w:bCs/>
          <w:lang w:val="en-US"/>
        </w:rPr>
        <w:t>.</w:t>
      </w:r>
    </w:p>
    <w:p w:rsidR="00E5665A" w:rsidRPr="00E5665A" w:rsidRDefault="00E5665A" w:rsidP="00E5665A">
      <w:pPr>
        <w:pStyle w:val="NormalWeb"/>
        <w:numPr>
          <w:ilvl w:val="0"/>
          <w:numId w:val="11"/>
        </w:numPr>
        <w:shd w:val="clear" w:color="auto" w:fill="FFFFFF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External </w:t>
      </w:r>
      <w:r w:rsidRPr="00E5665A">
        <w:rPr>
          <w:rFonts w:ascii="Arial" w:hAnsi="Arial" w:cs="Arial"/>
          <w:b/>
          <w:bCs/>
          <w:lang w:val="en-US"/>
        </w:rPr>
        <w:t xml:space="preserve">Libraries:  </w:t>
      </w:r>
      <w:proofErr w:type="spellStart"/>
      <w:r w:rsidRPr="00E5665A">
        <w:rPr>
          <w:rFonts w:ascii="Arial" w:hAnsi="Arial" w:cs="Arial"/>
          <w:b/>
          <w:bCs/>
          <w:lang w:val="en-US"/>
        </w:rPr>
        <w:t>SDWebImage</w:t>
      </w:r>
      <w:proofErr w:type="spellEnd"/>
      <w:r w:rsidRPr="00E5665A">
        <w:rPr>
          <w:rFonts w:ascii="Arial" w:hAnsi="Arial" w:cs="Arial"/>
          <w:b/>
          <w:bCs/>
          <w:lang w:val="en-US"/>
        </w:rPr>
        <w:t>, PKHUD, Pastel, Stellar</w:t>
      </w:r>
      <w:r>
        <w:rPr>
          <w:rFonts w:ascii="Arial" w:hAnsi="Arial" w:cs="Arial"/>
          <w:b/>
          <w:bCs/>
          <w:lang w:val="en-US"/>
        </w:rPr>
        <w:t xml:space="preserve">, </w:t>
      </w:r>
      <w:r w:rsidRPr="00E5665A">
        <w:rPr>
          <w:rFonts w:ascii="Arial" w:hAnsi="Arial" w:cs="Arial"/>
          <w:b/>
          <w:bCs/>
          <w:lang w:val="en-US"/>
        </w:rPr>
        <w:t>Charts</w:t>
      </w:r>
      <w:r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E5665A">
        <w:rPr>
          <w:rFonts w:ascii="Arial" w:hAnsi="Arial" w:cs="Arial"/>
          <w:b/>
          <w:bCs/>
          <w:lang w:val="en-US"/>
        </w:rPr>
        <w:t>ScrollableDatepicker</w:t>
      </w:r>
      <w:proofErr w:type="spellEnd"/>
      <w:r>
        <w:rPr>
          <w:rFonts w:ascii="Arial" w:hAnsi="Arial" w:cs="Arial"/>
          <w:b/>
          <w:bCs/>
          <w:lang w:val="en-US"/>
        </w:rPr>
        <w:t>.</w:t>
      </w:r>
    </w:p>
    <w:p w:rsidR="00201E1A" w:rsidRPr="00E5665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  <w:lang w:val="en-US"/>
        </w:rPr>
      </w:pPr>
    </w:p>
    <w:p w:rsidR="00201E1A" w:rsidRPr="00E5665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  <w:lang w:val="en-US"/>
        </w:rPr>
      </w:pPr>
    </w:p>
    <w:p w:rsidR="00201E1A" w:rsidRPr="00E5665A" w:rsidRDefault="00201E1A" w:rsidP="00201E1A">
      <w:pPr>
        <w:pStyle w:val="NormalWeb"/>
        <w:shd w:val="clear" w:color="auto" w:fill="FFFFFF"/>
        <w:bidi/>
        <w:rPr>
          <w:rFonts w:ascii="ArialMT" w:hAnsi="ArialMT"/>
          <w:sz w:val="52"/>
          <w:szCs w:val="52"/>
          <w:lang w:val="en-US"/>
        </w:rPr>
      </w:pPr>
    </w:p>
    <w:p w:rsidR="00363D78" w:rsidRPr="00E5665A" w:rsidRDefault="00363D78" w:rsidP="00363D78">
      <w:pPr>
        <w:pStyle w:val="NormalWeb"/>
        <w:shd w:val="clear" w:color="auto" w:fill="FFFFFF"/>
        <w:bidi/>
        <w:rPr>
          <w:rFonts w:ascii="ArialMT" w:hAnsi="ArialMT"/>
          <w:sz w:val="52"/>
          <w:szCs w:val="52"/>
          <w:lang w:val="en-US"/>
        </w:rPr>
      </w:pPr>
    </w:p>
    <w:p w:rsidR="00886109" w:rsidRPr="00AE44D3" w:rsidRDefault="00201E1A" w:rsidP="00886109">
      <w:pPr>
        <w:pStyle w:val="NormalWeb"/>
        <w:shd w:val="clear" w:color="auto" w:fill="FFFFFF"/>
        <w:bidi/>
        <w:rPr>
          <w:rFonts w:ascii="Arial Hebrew" w:hAnsi="Arial Hebrew" w:cs="Arial Hebrew"/>
          <w:sz w:val="52"/>
          <w:szCs w:val="52"/>
        </w:rPr>
      </w:pPr>
      <w:r w:rsidRPr="00AE44D3">
        <w:rPr>
          <w:rFonts w:ascii="Arial Hebrew" w:hAnsi="Arial Hebrew" w:cs="Arial Hebrew" w:hint="cs"/>
          <w:sz w:val="52"/>
          <w:szCs w:val="52"/>
          <w:rtl/>
        </w:rPr>
        <w:t>מ</w:t>
      </w:r>
      <w:r w:rsidR="000B105C">
        <w:rPr>
          <w:rFonts w:ascii="Arial Hebrew" w:hAnsi="Arial Hebrew" w:cs="Arial Hebrew" w:hint="cs"/>
          <w:sz w:val="52"/>
          <w:szCs w:val="52"/>
          <w:rtl/>
        </w:rPr>
        <w:t>דריך לשימוש האפליקציה</w:t>
      </w:r>
      <w:r w:rsidRPr="00AE44D3">
        <w:rPr>
          <w:rFonts w:ascii="Arial Hebrew" w:hAnsi="Arial Hebrew" w:cs="Arial Hebrew" w:hint="cs"/>
          <w:sz w:val="52"/>
          <w:szCs w:val="52"/>
          <w:rtl/>
        </w:rPr>
        <w:t xml:space="preserve"> ופונקציונליות</w:t>
      </w:r>
    </w:p>
    <w:p w:rsidR="00201E1A" w:rsidRDefault="008C53B9" w:rsidP="00886109">
      <w:pPr>
        <w:pStyle w:val="NormalWeb"/>
        <w:shd w:val="clear" w:color="auto" w:fill="FFFFFF"/>
        <w:bidi/>
        <w:rPr>
          <w:rFonts w:ascii="ArialMT" w:hAnsi="ArialMT"/>
          <w:sz w:val="52"/>
          <w:szCs w:val="52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-91484</wp:posOffset>
            </wp:positionH>
            <wp:positionV relativeFrom="margin">
              <wp:posOffset>1252509</wp:posOffset>
            </wp:positionV>
            <wp:extent cx="1204595" cy="2462530"/>
            <wp:effectExtent l="0" t="0" r="1905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A">
        <w:rPr>
          <w:rFonts w:ascii="ArialMT" w:hAnsi="ArialMT"/>
          <w:sz w:val="52"/>
          <w:szCs w:val="52"/>
          <w:rtl/>
        </w:rPr>
        <w:t xml:space="preserve"> </w:t>
      </w:r>
    </w:p>
    <w:p w:rsidR="004F2D90" w:rsidRDefault="004F2D90" w:rsidP="00AE44D3">
      <w:pPr>
        <w:pStyle w:val="NormalWeb"/>
        <w:numPr>
          <w:ilvl w:val="0"/>
          <w:numId w:val="16"/>
        </w:numPr>
        <w:shd w:val="clear" w:color="auto" w:fill="FFFFFF"/>
        <w:bidi/>
        <w:sectPr w:rsidR="004F2D90" w:rsidSect="007F37AD">
          <w:footerReference w:type="default" r:id="rId8"/>
          <w:pgSz w:w="11907" w:h="16839" w:code="9"/>
          <w:pgMar w:top="720" w:right="720" w:bottom="720" w:left="720" w:header="432" w:footer="763" w:gutter="0"/>
          <w:cols w:space="720"/>
          <w:titlePg/>
          <w:docGrid w:linePitch="360"/>
        </w:sectPr>
      </w:pPr>
    </w:p>
    <w:p w:rsidR="00A40318" w:rsidRPr="00A03F30" w:rsidRDefault="00AE44D3" w:rsidP="00A03F30">
      <w:pPr>
        <w:pStyle w:val="NormalWeb"/>
        <w:numPr>
          <w:ilvl w:val="0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 xml:space="preserve">האפליקציה מתחילה בדף </w:t>
      </w:r>
      <w:r w:rsidRPr="00A03F30">
        <w:rPr>
          <w:rFonts w:ascii="Arial Hebrew" w:hAnsi="Arial Hebrew" w:cs="Arial Hebrew" w:hint="cs"/>
          <w:lang w:val="en-US"/>
        </w:rPr>
        <w:t>Splash</w:t>
      </w:r>
      <w:r w:rsidRPr="00A03F30">
        <w:rPr>
          <w:rFonts w:ascii="Arial Hebrew" w:hAnsi="Arial Hebrew" w:cs="Arial Hebrew" w:hint="cs"/>
          <w:rtl/>
          <w:lang w:val="en-US"/>
        </w:rPr>
        <w:t>.</w:t>
      </w:r>
    </w:p>
    <w:p w:rsidR="00201E1A" w:rsidRPr="00A03F30" w:rsidRDefault="00A40318" w:rsidP="00A03F30">
      <w:pPr>
        <w:pStyle w:val="NormalWeb"/>
        <w:numPr>
          <w:ilvl w:val="1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color w:val="202124"/>
          <w:rtl/>
        </w:rPr>
        <w:t xml:space="preserve">בעמוד זה האפליקציה מקבלת מידע על שחקנים וקבוצות מה- </w:t>
      </w:r>
      <w:r w:rsidRPr="00A03F30">
        <w:rPr>
          <w:rFonts w:ascii="Arial Hebrew" w:hAnsi="Arial Hebrew" w:cs="Arial Hebrew" w:hint="cs"/>
          <w:color w:val="202124"/>
        </w:rPr>
        <w:t>API</w:t>
      </w:r>
      <w:r w:rsidR="00A03F30">
        <w:rPr>
          <w:rFonts w:ascii="Arial Hebrew" w:hAnsi="Arial Hebrew" w:cs="Arial Hebrew" w:hint="cs"/>
          <w:color w:val="202124"/>
          <w:rtl/>
        </w:rPr>
        <w:t>.</w:t>
      </w:r>
    </w:p>
    <w:p w:rsidR="00A40318" w:rsidRPr="00A03F30" w:rsidRDefault="00A40318" w:rsidP="00A03F30">
      <w:pPr>
        <w:pStyle w:val="NormalWeb"/>
        <w:numPr>
          <w:ilvl w:val="2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 xml:space="preserve">האנימציות מתבצעות על ידי ספריית </w:t>
      </w:r>
      <w:proofErr w:type="spellStart"/>
      <w:r w:rsidRPr="00A03F30">
        <w:rPr>
          <w:rFonts w:ascii="Arial Hebrew" w:hAnsi="Arial Hebrew" w:cs="Arial Hebrew" w:hint="cs"/>
        </w:rPr>
        <w:t>Stellar</w:t>
      </w:r>
      <w:proofErr w:type="spellEnd"/>
      <w:r w:rsidRPr="00A03F30">
        <w:rPr>
          <w:rFonts w:ascii="Arial Hebrew" w:hAnsi="Arial Hebrew" w:cs="Arial Hebrew" w:hint="cs"/>
          <w:rtl/>
        </w:rPr>
        <w:t xml:space="preserve"> </w:t>
      </w:r>
      <w:r w:rsidR="00A03F30">
        <w:rPr>
          <w:rFonts w:ascii="Arial Hebrew" w:hAnsi="Arial Hebrew" w:cs="Arial Hebrew" w:hint="cs"/>
          <w:rtl/>
        </w:rPr>
        <w:t>.</w:t>
      </w:r>
    </w:p>
    <w:p w:rsidR="00A40318" w:rsidRPr="00A03F30" w:rsidRDefault="00A40318" w:rsidP="00A03F30">
      <w:pPr>
        <w:pStyle w:val="NormalWeb"/>
        <w:numPr>
          <w:ilvl w:val="2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 xml:space="preserve">ולאנימציית הרקע השתמשתי בספריית </w:t>
      </w:r>
      <w:r w:rsidRPr="00A03F30">
        <w:rPr>
          <w:rFonts w:ascii="Arial Hebrew" w:hAnsi="Arial Hebrew" w:cs="Arial Hebrew" w:hint="cs"/>
        </w:rPr>
        <w:t xml:space="preserve">Pastel </w:t>
      </w:r>
      <w:r w:rsidR="00A03F30">
        <w:rPr>
          <w:rFonts w:ascii="Arial Hebrew" w:hAnsi="Arial Hebrew" w:cs="Arial Hebrew" w:hint="cs"/>
          <w:rtl/>
        </w:rPr>
        <w:t>.</w:t>
      </w:r>
    </w:p>
    <w:p w:rsidR="006B56F6" w:rsidRPr="00A03F30" w:rsidRDefault="006B56F6" w:rsidP="00A03F30">
      <w:pPr>
        <w:pStyle w:val="Pr-formataoHTML"/>
        <w:numPr>
          <w:ilvl w:val="2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לאחר מספר שניות מוצגת האפליקציה בדף הראשון.</w:t>
      </w:r>
    </w:p>
    <w:p w:rsidR="006B56F6" w:rsidRPr="00A03F30" w:rsidRDefault="006B56F6" w:rsidP="00A03F30">
      <w:pPr>
        <w:pStyle w:val="NormalWeb"/>
        <w:shd w:val="clear" w:color="auto" w:fill="FFFFFF"/>
        <w:bidi/>
        <w:spacing w:line="360" w:lineRule="auto"/>
        <w:ind w:left="1080"/>
        <w:jc w:val="both"/>
        <w:rPr>
          <w:rFonts w:ascii="Arial Hebrew" w:hAnsi="Arial Hebrew" w:cs="Arial Hebrew"/>
        </w:rPr>
      </w:pPr>
    </w:p>
    <w:p w:rsidR="008C53B9" w:rsidRDefault="008C53B9" w:rsidP="00A03F30">
      <w:pPr>
        <w:pStyle w:val="NormalWeb"/>
        <w:shd w:val="clear" w:color="auto" w:fill="FFFFFF"/>
        <w:spacing w:line="360" w:lineRule="auto"/>
        <w:rPr>
          <w:rFonts w:ascii="Arial Hebrew" w:hAnsi="Arial Hebrew" w:cs="Arial Hebrew"/>
          <w:lang w:val="en-US"/>
        </w:rPr>
      </w:pPr>
    </w:p>
    <w:p w:rsidR="008C53B9" w:rsidRDefault="008C53B9" w:rsidP="00A03F30">
      <w:pPr>
        <w:pStyle w:val="NormalWeb"/>
        <w:shd w:val="clear" w:color="auto" w:fill="FFFFFF"/>
        <w:spacing w:line="360" w:lineRule="auto"/>
        <w:rPr>
          <w:rFonts w:ascii="Arial Hebrew" w:hAnsi="Arial Hebrew" w:cs="Arial Hebrew"/>
          <w:lang w:val="en-US"/>
        </w:rPr>
      </w:pPr>
    </w:p>
    <w:p w:rsidR="008C53B9" w:rsidRDefault="008C53B9" w:rsidP="00A03F30">
      <w:pPr>
        <w:pStyle w:val="NormalWeb"/>
        <w:shd w:val="clear" w:color="auto" w:fill="FFFFFF"/>
        <w:spacing w:line="360" w:lineRule="auto"/>
        <w:rPr>
          <w:rFonts w:ascii="Arial Hebrew" w:hAnsi="Arial Hebrew" w:cs="Arial Hebrew"/>
          <w:lang w:val="en-US"/>
        </w:rPr>
      </w:pPr>
    </w:p>
    <w:p w:rsidR="008C53B9" w:rsidRDefault="008C53B9" w:rsidP="00A03F30">
      <w:pPr>
        <w:pStyle w:val="NormalWeb"/>
        <w:shd w:val="clear" w:color="auto" w:fill="FFFFFF"/>
        <w:spacing w:line="360" w:lineRule="auto"/>
        <w:rPr>
          <w:rFonts w:ascii="Arial Hebrew" w:hAnsi="Arial Hebrew" w:cs="Arial Hebrew"/>
          <w:lang w:val="en-US"/>
        </w:rPr>
      </w:pPr>
    </w:p>
    <w:p w:rsidR="00886109" w:rsidRPr="00A03F30" w:rsidRDefault="008C53B9" w:rsidP="00A03F30">
      <w:pPr>
        <w:pStyle w:val="NormalWeb"/>
        <w:shd w:val="clear" w:color="auto" w:fill="FFFFFF"/>
        <w:spacing w:line="360" w:lineRule="auto"/>
        <w:rPr>
          <w:rFonts w:ascii="Arial Hebrew" w:hAnsi="Arial Hebrew" w:cs="Arial Hebrew"/>
          <w:lang w:val="en-US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0288" behindDoc="0" locked="0" layoutInCell="1" allowOverlap="1" wp14:anchorId="6DF76E95" wp14:editId="485A2F5B">
            <wp:simplePos x="0" y="0"/>
            <wp:positionH relativeFrom="margin">
              <wp:posOffset>-93785</wp:posOffset>
            </wp:positionH>
            <wp:positionV relativeFrom="margin">
              <wp:posOffset>4093845</wp:posOffset>
            </wp:positionV>
            <wp:extent cx="1182370" cy="2462530"/>
            <wp:effectExtent l="0" t="0" r="0" b="127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6109" w:rsidRPr="00A03F30" w:rsidRDefault="008C53B9" w:rsidP="00A03F30">
      <w:pPr>
        <w:pStyle w:val="Pr-formataoHTML"/>
        <w:numPr>
          <w:ilvl w:val="0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2336" behindDoc="0" locked="0" layoutInCell="1" allowOverlap="1" wp14:anchorId="1826DE55" wp14:editId="262C2258">
            <wp:simplePos x="0" y="0"/>
            <wp:positionH relativeFrom="margin">
              <wp:posOffset>1275564</wp:posOffset>
            </wp:positionH>
            <wp:positionV relativeFrom="margin">
              <wp:posOffset>4148455</wp:posOffset>
            </wp:positionV>
            <wp:extent cx="1182370" cy="241583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1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F6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בעמוד הראשון של האפליקציה מוצגים כל שחקני ה- </w:t>
      </w:r>
      <w:r w:rsidR="006B56F6" w:rsidRPr="00A03F30">
        <w:rPr>
          <w:rFonts w:ascii="Arial Hebrew" w:hAnsi="Arial Hebrew" w:cs="Arial Hebrew" w:hint="cs"/>
          <w:color w:val="202124"/>
          <w:sz w:val="24"/>
          <w:szCs w:val="24"/>
        </w:rPr>
        <w:t>NBA</w:t>
      </w:r>
      <w:r w:rsidR="006B56F6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6B56F6" w:rsidRDefault="006B56F6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המשתמש יכול לחפש שחקנים לפי שם, קבוצה, מדינה</w:t>
      </w:r>
      <w:r w:rsidR="001C7816" w:rsidRPr="00A03F30">
        <w:rPr>
          <w:rFonts w:ascii="Arial Hebrew" w:hAnsi="Arial Hebrew" w:cs="Arial Hebrew" w:hint="cs"/>
          <w:color w:val="202124"/>
          <w:sz w:val="24"/>
          <w:szCs w:val="24"/>
        </w:rPr>
        <w:t xml:space="preserve"> (</w:t>
      </w:r>
      <w:proofErr w:type="spellStart"/>
      <w:r w:rsidR="001C7816" w:rsidRPr="00A03F30">
        <w:rPr>
          <w:rFonts w:ascii="Arial Hebrew" w:hAnsi="Arial Hebrew" w:cs="Arial Hebrew" w:hint="cs"/>
          <w:color w:val="202124"/>
          <w:sz w:val="24"/>
          <w:szCs w:val="24"/>
        </w:rPr>
        <w:t>UISearchBar</w:t>
      </w:r>
      <w:proofErr w:type="spellEnd"/>
      <w:r w:rsidR="001C7816" w:rsidRPr="00A03F30">
        <w:rPr>
          <w:rFonts w:ascii="Arial Hebrew" w:hAnsi="Arial Hebrew" w:cs="Arial Hebrew" w:hint="cs"/>
          <w:color w:val="202124"/>
          <w:sz w:val="24"/>
          <w:szCs w:val="24"/>
        </w:rPr>
        <w:t xml:space="preserve">)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8C53B9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2576" behindDoc="0" locked="0" layoutInCell="1" allowOverlap="1" wp14:anchorId="2704A42B" wp14:editId="781ADEDC">
            <wp:simplePos x="0" y="0"/>
            <wp:positionH relativeFrom="margin">
              <wp:posOffset>1271119</wp:posOffset>
            </wp:positionH>
            <wp:positionV relativeFrom="margin">
              <wp:posOffset>6925655</wp:posOffset>
            </wp:positionV>
            <wp:extent cx="1182370" cy="243967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507D" w:rsidRDefault="008C53B9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0528" behindDoc="0" locked="0" layoutInCell="1" allowOverlap="1" wp14:anchorId="2704A42B" wp14:editId="781ADEDC">
            <wp:simplePos x="0" y="0"/>
            <wp:positionH relativeFrom="margin">
              <wp:posOffset>-92728</wp:posOffset>
            </wp:positionH>
            <wp:positionV relativeFrom="margin">
              <wp:posOffset>6923260</wp:posOffset>
            </wp:positionV>
            <wp:extent cx="1182370" cy="24511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3E3D2" wp14:editId="2CB7C708">
            <wp:simplePos x="0" y="0"/>
            <wp:positionH relativeFrom="margin">
              <wp:posOffset>1478852</wp:posOffset>
            </wp:positionH>
            <wp:positionV relativeFrom="margin">
              <wp:posOffset>59414</wp:posOffset>
            </wp:positionV>
            <wp:extent cx="1182370" cy="2419985"/>
            <wp:effectExtent l="0" t="0" r="0" b="571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66432" behindDoc="0" locked="0" layoutInCell="1" allowOverlap="1" wp14:anchorId="4733E3D2" wp14:editId="2CB7C708">
            <wp:simplePos x="0" y="0"/>
            <wp:positionH relativeFrom="margin">
              <wp:posOffset>-1383</wp:posOffset>
            </wp:positionH>
            <wp:positionV relativeFrom="margin">
              <wp:posOffset>58552</wp:posOffset>
            </wp:positionV>
            <wp:extent cx="1182370" cy="2419985"/>
            <wp:effectExtent l="0" t="0" r="0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Pr="00A03F30" w:rsidRDefault="0050507D" w:rsidP="0050507D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1C7816" w:rsidRPr="00A03F30" w:rsidRDefault="001C7816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המשתמש יכול להעדיף את השחקנים שהוא רוצה ואז הוא יכול לראות את השחקנים המועדפים ב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TAB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FAVORITE PLAYERS</w:t>
      </w:r>
      <w:r w:rsid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1C7816" w:rsidRPr="00A03F30" w:rsidRDefault="001C7816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אם המשתמש ילחץ על שחקן כלשהו, ​​הוא ישתדל לדף פרטי השחקן</w:t>
      </w:r>
      <w:r w:rsid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1C7816" w:rsidRPr="00A03F30" w:rsidRDefault="001C7816" w:rsidP="00A03F30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6B56F6" w:rsidRDefault="006B56F6" w:rsidP="00A03F30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50507D" w:rsidP="0050507D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50507D" w:rsidRDefault="008C53B9" w:rsidP="0050507D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6672" behindDoc="0" locked="0" layoutInCell="1" allowOverlap="1" wp14:anchorId="305ED8FC" wp14:editId="41B7153C">
            <wp:simplePos x="0" y="0"/>
            <wp:positionH relativeFrom="margin">
              <wp:posOffset>1344295</wp:posOffset>
            </wp:positionH>
            <wp:positionV relativeFrom="margin">
              <wp:posOffset>3234973</wp:posOffset>
            </wp:positionV>
            <wp:extent cx="1182370" cy="2408555"/>
            <wp:effectExtent l="0" t="0" r="0" b="444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4624" behindDoc="0" locked="0" layoutInCell="1" allowOverlap="1" wp14:anchorId="305ED8FC" wp14:editId="41B7153C">
            <wp:simplePos x="0" y="0"/>
            <wp:positionH relativeFrom="margin">
              <wp:posOffset>52070</wp:posOffset>
            </wp:positionH>
            <wp:positionV relativeFrom="margin">
              <wp:posOffset>3227517</wp:posOffset>
            </wp:positionV>
            <wp:extent cx="1156335" cy="2419985"/>
            <wp:effectExtent l="0" t="0" r="0" b="571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507D" w:rsidRPr="00A03F30" w:rsidRDefault="0050507D" w:rsidP="0050507D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9D3F0D" w:rsidRPr="00A03F30" w:rsidRDefault="001C7816" w:rsidP="00A03F30">
      <w:pPr>
        <w:pStyle w:val="NormalWeb"/>
        <w:numPr>
          <w:ilvl w:val="0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>בדף פרטי השחקן, המשתמש יכול לראות</w:t>
      </w:r>
      <w:r w:rsidR="009D3F0D" w:rsidRPr="00A03F30">
        <w:rPr>
          <w:rFonts w:ascii="Arial Hebrew" w:hAnsi="Arial Hebrew" w:cs="Arial Hebrew" w:hint="cs"/>
        </w:rPr>
        <w:t>:</w:t>
      </w:r>
    </w:p>
    <w:p w:rsidR="00D813E9" w:rsidRPr="00A03F30" w:rsidRDefault="001C7816" w:rsidP="00A03F30">
      <w:pPr>
        <w:pStyle w:val="NormalWeb"/>
        <w:numPr>
          <w:ilvl w:val="1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 xml:space="preserve"> את המידע הבסיסי לגבי השחקן כמו</w:t>
      </w:r>
      <w:r w:rsidR="009D3F0D" w:rsidRPr="00A03F30">
        <w:rPr>
          <w:rFonts w:ascii="Arial Hebrew" w:hAnsi="Arial Hebrew" w:cs="Arial Hebrew" w:hint="cs"/>
          <w:rtl/>
        </w:rPr>
        <w:t xml:space="preserve"> תמונה שלו,</w:t>
      </w:r>
      <w:r w:rsidRPr="00A03F30">
        <w:rPr>
          <w:rFonts w:ascii="Arial Hebrew" w:hAnsi="Arial Hebrew" w:cs="Arial Hebrew" w:hint="cs"/>
          <w:rtl/>
        </w:rPr>
        <w:t xml:space="preserve"> שם, קבוצה, מדינה, גובה, משקל, גיל</w:t>
      </w:r>
      <w:r w:rsidRPr="00A03F30">
        <w:rPr>
          <w:rFonts w:ascii="Arial Hebrew" w:hAnsi="Arial Hebrew" w:cs="Arial Hebrew" w:hint="cs"/>
        </w:rPr>
        <w:t>.</w:t>
      </w:r>
    </w:p>
    <w:p w:rsidR="009D3F0D" w:rsidRPr="00A03F30" w:rsidRDefault="009D3F0D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sz w:val="24"/>
          <w:szCs w:val="24"/>
          <w:rtl/>
        </w:rPr>
        <w:t xml:space="preserve">את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הסטטיסטיקה של השחקן בעונה זו, בכל הקריירה שלו ב-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NBA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, והשוואה בין כל השנים בהן הוא שיחק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.</w:t>
      </w:r>
    </w:p>
    <w:p w:rsidR="009D3F0D" w:rsidRPr="00A03F30" w:rsidRDefault="009D3F0D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sz w:val="24"/>
          <w:szCs w:val="24"/>
          <w:rtl/>
        </w:rPr>
        <w:t xml:space="preserve">את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התרשימים של אחוזי השחקן (ספרייה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CHARTS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)</w:t>
      </w:r>
      <w:r w:rsid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9D3F0D" w:rsidRPr="00A03F30" w:rsidRDefault="009D3F0D" w:rsidP="00A03F30">
      <w:pPr>
        <w:pStyle w:val="Pr-formataoHTML"/>
        <w:bidi/>
        <w:spacing w:line="360" w:lineRule="auto"/>
        <w:ind w:left="720"/>
        <w:rPr>
          <w:rFonts w:ascii="Arial Hebrew" w:hAnsi="Arial Hebrew" w:cs="Arial Hebrew"/>
          <w:color w:val="202124"/>
          <w:sz w:val="24"/>
          <w:szCs w:val="24"/>
        </w:rPr>
      </w:pPr>
    </w:p>
    <w:p w:rsidR="00D813E9" w:rsidRPr="00A03F30" w:rsidRDefault="00D813E9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363D78" w:rsidRPr="00A03F30" w:rsidRDefault="00363D78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D813E9" w:rsidRPr="00A03F30" w:rsidRDefault="008C53B9" w:rsidP="0050507D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4864" behindDoc="0" locked="0" layoutInCell="1" allowOverlap="1" wp14:anchorId="37F809CC" wp14:editId="419CAF73">
            <wp:simplePos x="0" y="0"/>
            <wp:positionH relativeFrom="margin">
              <wp:posOffset>1429385</wp:posOffset>
            </wp:positionH>
            <wp:positionV relativeFrom="margin">
              <wp:posOffset>6713120</wp:posOffset>
            </wp:positionV>
            <wp:extent cx="1174750" cy="2419350"/>
            <wp:effectExtent l="0" t="0" r="6350" b="635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78720" behindDoc="0" locked="0" layoutInCell="1" allowOverlap="1" wp14:anchorId="305ED8FC" wp14:editId="41B7153C">
            <wp:simplePos x="0" y="0"/>
            <wp:positionH relativeFrom="margin">
              <wp:posOffset>49385</wp:posOffset>
            </wp:positionH>
            <wp:positionV relativeFrom="margin">
              <wp:posOffset>6713119</wp:posOffset>
            </wp:positionV>
            <wp:extent cx="1182370" cy="2419350"/>
            <wp:effectExtent l="0" t="0" r="0" b="635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F0D" w:rsidRPr="00A03F30" w:rsidRDefault="009D3F0D" w:rsidP="00A03F30">
      <w:pPr>
        <w:pStyle w:val="Pr-formataoHTML"/>
        <w:numPr>
          <w:ilvl w:val="0"/>
          <w:numId w:val="20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בדף המשחקים המשתמש יכול לראות את כל המשחקים ביום ספציפי.</w:t>
      </w:r>
    </w:p>
    <w:p w:rsidR="007E1E9F" w:rsidRPr="00A03F30" w:rsidRDefault="007E1E9F" w:rsidP="00A03F30">
      <w:pPr>
        <w:pStyle w:val="Pr-formataoHTML"/>
        <w:numPr>
          <w:ilvl w:val="1"/>
          <w:numId w:val="20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המשתמש יכול לבחור את היום ולראות את התוצאה של המשחקים שכבר קרו או לראות מידע מתי המשחק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 xml:space="preserve">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יהיה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.</w:t>
      </w:r>
    </w:p>
    <w:p w:rsidR="007E1E9F" w:rsidRPr="00A03F30" w:rsidRDefault="007E1E9F" w:rsidP="00A03F30">
      <w:pPr>
        <w:pStyle w:val="Pr-formataoHTML"/>
        <w:numPr>
          <w:ilvl w:val="1"/>
          <w:numId w:val="20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המשתמש יכול לבחור את המשחק שהוא רוצה לקבל הודעה כאשר המשחק מתחיל, לבטל את ההודעה, ובראש העמוד יש לו אפשרות לבטל את כל ההתראות.</w:t>
      </w:r>
    </w:p>
    <w:p w:rsidR="007F37AD" w:rsidRPr="008C53B9" w:rsidRDefault="007E1E9F" w:rsidP="008C53B9">
      <w:pPr>
        <w:pStyle w:val="Pr-formataoHTML"/>
        <w:numPr>
          <w:ilvl w:val="1"/>
          <w:numId w:val="20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  <w:rtl/>
        </w:rPr>
      </w:pPr>
      <w:r w:rsidRPr="00A03F30">
        <w:rPr>
          <w:rFonts w:ascii="Arial Hebrew" w:hAnsi="Arial Hebrew" w:cs="Arial Hebrew" w:hint="cs"/>
          <w:sz w:val="24"/>
          <w:szCs w:val="24"/>
          <w:rtl/>
        </w:rPr>
        <w:t>בלחיצה על משחק כלשהו המשתמש יועבר לדף המידע של המשחק</w:t>
      </w:r>
      <w:r w:rsidRPr="00A03F30">
        <w:rPr>
          <w:rFonts w:ascii="Arial Hebrew" w:hAnsi="Arial Hebrew" w:cs="Arial Hebrew" w:hint="cs"/>
          <w:sz w:val="24"/>
          <w:szCs w:val="24"/>
        </w:rPr>
        <w:t>.</w:t>
      </w:r>
    </w:p>
    <w:p w:rsidR="0010615F" w:rsidRPr="00A03F30" w:rsidRDefault="0050507D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DA84A74" wp14:editId="0C3CFA9E">
            <wp:simplePos x="0" y="0"/>
            <wp:positionH relativeFrom="margin">
              <wp:posOffset>1398270</wp:posOffset>
            </wp:positionH>
            <wp:positionV relativeFrom="margin">
              <wp:posOffset>94615</wp:posOffset>
            </wp:positionV>
            <wp:extent cx="1170305" cy="232918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0768" behindDoc="0" locked="0" layoutInCell="1" allowOverlap="1" wp14:anchorId="22D46C61" wp14:editId="4A4E7E42">
            <wp:simplePos x="0" y="0"/>
            <wp:positionH relativeFrom="margin">
              <wp:posOffset>73025</wp:posOffset>
            </wp:positionH>
            <wp:positionV relativeFrom="margin">
              <wp:posOffset>49530</wp:posOffset>
            </wp:positionV>
            <wp:extent cx="1170305" cy="2419350"/>
            <wp:effectExtent l="0" t="0" r="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E9F" w:rsidRPr="00A03F30" w:rsidRDefault="007E1E9F" w:rsidP="00A03F30">
      <w:pPr>
        <w:pStyle w:val="Pr-formataoHTML"/>
        <w:numPr>
          <w:ilvl w:val="0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בדף מידע המשחק המשתמש יכול לראות את הסטטיסטיקה של המשחק וכפתור המועבר לדף מאמר המשחק</w:t>
      </w:r>
    </w:p>
    <w:p w:rsidR="007E1E9F" w:rsidRPr="00A03F30" w:rsidRDefault="007E1E9F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אם המשחק עדיין לא קרה, המשתמש יראה את הסטטיסטיקה של העימות האחרון בין ה</w:t>
      </w:r>
      <w:r w:rsidR="001F1C3A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קבוצות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 הללו והמאמר יהיה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PRE-GAME</w:t>
      </w:r>
      <w:r w:rsid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C64783" w:rsidRPr="00A03F30" w:rsidRDefault="00C64783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C64783" w:rsidRPr="00A03F30" w:rsidRDefault="00C64783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8C53B9" w:rsidRDefault="008C53B9" w:rsidP="008C53B9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7F37AD" w:rsidRPr="00A03F30" w:rsidRDefault="008C53B9" w:rsidP="008C53B9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6912" behindDoc="0" locked="0" layoutInCell="1" allowOverlap="1" wp14:anchorId="5E1A53AB" wp14:editId="3308AC80">
            <wp:simplePos x="0" y="0"/>
            <wp:positionH relativeFrom="margin">
              <wp:posOffset>169910</wp:posOffset>
            </wp:positionH>
            <wp:positionV relativeFrom="margin">
              <wp:posOffset>3227070</wp:posOffset>
            </wp:positionV>
            <wp:extent cx="1165225" cy="2419350"/>
            <wp:effectExtent l="0" t="0" r="3175" b="635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67B" w:rsidRPr="008C53B9" w:rsidRDefault="001F1C3A" w:rsidP="008C53B9">
      <w:pPr>
        <w:pStyle w:val="NormalWeb"/>
        <w:numPr>
          <w:ilvl w:val="0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  <w:noProof/>
        </w:rPr>
      </w:pPr>
      <w:r w:rsidRPr="00A03F30">
        <w:rPr>
          <w:rFonts w:ascii="Arial Hebrew" w:hAnsi="Arial Hebrew" w:cs="Arial Hebrew" w:hint="cs"/>
          <w:rtl/>
        </w:rPr>
        <w:t>בדף</w:t>
      </w:r>
      <w:r w:rsidRPr="00A03F30">
        <w:rPr>
          <w:rFonts w:ascii="Arial Hebrew" w:hAnsi="Arial Hebrew" w:cs="Arial Hebrew" w:hint="cs"/>
        </w:rPr>
        <w:t xml:space="preserve"> </w:t>
      </w:r>
      <w:proofErr w:type="spellStart"/>
      <w:r w:rsidRPr="00A03F30">
        <w:rPr>
          <w:rFonts w:ascii="Arial Hebrew" w:hAnsi="Arial Hebrew" w:cs="Arial Hebrew" w:hint="cs"/>
        </w:rPr>
        <w:t>Standings</w:t>
      </w:r>
      <w:proofErr w:type="spellEnd"/>
      <w:r w:rsidRPr="00A03F30">
        <w:rPr>
          <w:rFonts w:ascii="Arial Hebrew" w:hAnsi="Arial Hebrew" w:cs="Arial Hebrew" w:hint="cs"/>
        </w:rPr>
        <w:t xml:space="preserve"> </w:t>
      </w:r>
      <w:r w:rsidRPr="00A03F30">
        <w:rPr>
          <w:rFonts w:ascii="Arial Hebrew" w:hAnsi="Arial Hebrew" w:cs="Arial Hebrew" w:hint="cs"/>
          <w:rtl/>
        </w:rPr>
        <w:t>המשתמש יכול לראות את הסטטוס הנוכחי</w:t>
      </w:r>
      <w:r w:rsidRPr="008C53B9">
        <w:rPr>
          <w:rFonts w:ascii="Arial Hebrew" w:hAnsi="Arial Hebrew" w:cs="Arial Hebrew" w:hint="cs"/>
          <w:rtl/>
        </w:rPr>
        <w:t xml:space="preserve"> של</w:t>
      </w:r>
      <w:r w:rsidRPr="008C53B9">
        <w:rPr>
          <w:rFonts w:ascii="Arial Hebrew" w:hAnsi="Arial Hebrew" w:cs="Arial Hebrew" w:hint="cs"/>
        </w:rPr>
        <w:t xml:space="preserve"> </w:t>
      </w:r>
      <w:proofErr w:type="spellStart"/>
      <w:r w:rsidRPr="008C53B9">
        <w:rPr>
          <w:rFonts w:ascii="Arial Hebrew" w:hAnsi="Arial Hebrew" w:cs="Arial Hebrew" w:hint="cs"/>
        </w:rPr>
        <w:t>Standings</w:t>
      </w:r>
      <w:proofErr w:type="spellEnd"/>
      <w:r w:rsidRPr="008C53B9">
        <w:rPr>
          <w:rFonts w:ascii="Arial Hebrew" w:hAnsi="Arial Hebrew" w:cs="Arial Hebrew" w:hint="cs"/>
        </w:rPr>
        <w:t xml:space="preserve"> </w:t>
      </w:r>
      <w:r w:rsidRPr="008C53B9">
        <w:rPr>
          <w:rFonts w:ascii="Arial Hebrew" w:hAnsi="Arial Hebrew" w:cs="Arial Hebrew" w:hint="cs"/>
          <w:rtl/>
        </w:rPr>
        <w:t>של ועידת מזרח ומערב</w:t>
      </w:r>
      <w:r w:rsidRPr="008C53B9">
        <w:rPr>
          <w:rFonts w:ascii="Arial Hebrew" w:hAnsi="Arial Hebrew" w:cs="Arial Hebrew" w:hint="cs"/>
        </w:rPr>
        <w:t>.</w:t>
      </w:r>
    </w:p>
    <w:p w:rsidR="0024667B" w:rsidRPr="00A03F30" w:rsidRDefault="0024667B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</w:p>
    <w:p w:rsidR="0024667B" w:rsidRPr="00A03F30" w:rsidRDefault="0024667B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</w:p>
    <w:p w:rsidR="0024667B" w:rsidRPr="00A03F30" w:rsidRDefault="0024667B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</w:p>
    <w:p w:rsidR="0024667B" w:rsidRPr="00A03F30" w:rsidRDefault="0024667B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</w:p>
    <w:p w:rsidR="008C53B9" w:rsidRDefault="007A12E9" w:rsidP="008C53B9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88960" behindDoc="0" locked="0" layoutInCell="1" allowOverlap="1" wp14:anchorId="1F857B38" wp14:editId="5ED4C88B">
            <wp:simplePos x="0" y="0"/>
            <wp:positionH relativeFrom="margin">
              <wp:posOffset>168872</wp:posOffset>
            </wp:positionH>
            <wp:positionV relativeFrom="margin">
              <wp:posOffset>6287135</wp:posOffset>
            </wp:positionV>
            <wp:extent cx="1159510" cy="2419350"/>
            <wp:effectExtent l="0" t="0" r="0" b="635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7AD" w:rsidRPr="00A03F30" w:rsidRDefault="007F37AD" w:rsidP="008C53B9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noProof/>
        </w:rPr>
      </w:pPr>
    </w:p>
    <w:p w:rsidR="001F1C3A" w:rsidRPr="00A03F30" w:rsidRDefault="001F1C3A" w:rsidP="00A03F30">
      <w:pPr>
        <w:pStyle w:val="NormalWeb"/>
        <w:numPr>
          <w:ilvl w:val="0"/>
          <w:numId w:val="16"/>
        </w:numPr>
        <w:shd w:val="clear" w:color="auto" w:fill="FFFFFF"/>
        <w:bidi/>
        <w:spacing w:line="360" w:lineRule="auto"/>
        <w:jc w:val="both"/>
        <w:rPr>
          <w:rFonts w:ascii="Arial Hebrew" w:hAnsi="Arial Hebrew" w:cs="Arial Hebrew"/>
        </w:rPr>
      </w:pPr>
      <w:r w:rsidRPr="00A03F30">
        <w:rPr>
          <w:rFonts w:ascii="Arial Hebrew" w:hAnsi="Arial Hebrew" w:cs="Arial Hebrew" w:hint="cs"/>
          <w:rtl/>
        </w:rPr>
        <w:t xml:space="preserve">בדף החדשות המשתמש יכול לראות את החדשות הנוכחיות על ה- </w:t>
      </w:r>
      <w:r w:rsidRPr="00A03F30">
        <w:rPr>
          <w:rFonts w:ascii="Arial Hebrew" w:hAnsi="Arial Hebrew" w:cs="Arial Hebrew" w:hint="cs"/>
        </w:rPr>
        <w:t>NBA</w:t>
      </w:r>
      <w:r w:rsidRPr="00A03F30">
        <w:rPr>
          <w:rFonts w:ascii="Arial Hebrew" w:hAnsi="Arial Hebrew" w:cs="Arial Hebrew" w:hint="cs"/>
          <w:rtl/>
        </w:rPr>
        <w:t xml:space="preserve">. </w:t>
      </w:r>
    </w:p>
    <w:p w:rsidR="001F1C3A" w:rsidRPr="00A03F30" w:rsidRDefault="001F1C3A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בלחיצה על מאמר כלשהו המשתמש יועבר לדף המקורי של המאמר.</w:t>
      </w:r>
    </w:p>
    <w:p w:rsidR="006B692D" w:rsidRPr="00A03F30" w:rsidRDefault="006B692D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6B692D" w:rsidRPr="00A03F30" w:rsidRDefault="006B692D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6B692D" w:rsidRPr="00A03F30" w:rsidRDefault="006B692D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032F09" w:rsidRPr="00A03F30" w:rsidRDefault="00032F09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rtl/>
        </w:rPr>
      </w:pPr>
    </w:p>
    <w:p w:rsidR="00032F09" w:rsidRPr="00A03F30" w:rsidRDefault="00032F09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  <w:rtl/>
        </w:rPr>
      </w:pPr>
    </w:p>
    <w:p w:rsidR="00032F09" w:rsidRPr="00A03F30" w:rsidRDefault="00032F09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</w:p>
    <w:p w:rsidR="006B692D" w:rsidRPr="00A03F30" w:rsidRDefault="008C53B9" w:rsidP="00A03F30">
      <w:pPr>
        <w:pStyle w:val="NormalWeb"/>
        <w:shd w:val="clear" w:color="auto" w:fill="FFFFFF"/>
        <w:spacing w:line="360" w:lineRule="auto"/>
        <w:jc w:val="both"/>
        <w:rPr>
          <w:rFonts w:ascii="Arial Hebrew" w:hAnsi="Arial Hebrew" w:cs="Arial Hebrew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91008" behindDoc="0" locked="0" layoutInCell="1" allowOverlap="1" wp14:anchorId="5C5D4CDD" wp14:editId="025AAE34">
            <wp:simplePos x="0" y="0"/>
            <wp:positionH relativeFrom="margin">
              <wp:posOffset>122014</wp:posOffset>
            </wp:positionH>
            <wp:positionV relativeFrom="margin">
              <wp:posOffset>629285</wp:posOffset>
            </wp:positionV>
            <wp:extent cx="1159510" cy="241808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D78" w:rsidRPr="00A03F30" w:rsidRDefault="001F1C3A" w:rsidP="00A03F30">
      <w:pPr>
        <w:pStyle w:val="Pr-formataoHTML"/>
        <w:numPr>
          <w:ilvl w:val="0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בראש כל עמוד מופיע כפתור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MYTEAM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 xml:space="preserve">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בלחיצה על כפתור זה המשתמש יועבר לדף האפשרויות של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MYTEAM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1F1C3A" w:rsidRPr="00A03F30" w:rsidRDefault="001F1C3A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בעמוד זה המשתמש יכול לבחור את הקבוצה המועדפת שלו ולבחור אם הוא רוצה שהאפליקציה תציג רק מידע על הקבוצה המועדפת שלו או על כל ה- 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NBA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.</w:t>
      </w:r>
    </w:p>
    <w:p w:rsidR="001F1C3A" w:rsidRDefault="001F1C3A" w:rsidP="00A03F30">
      <w:pPr>
        <w:pStyle w:val="Pr-formataoHTML"/>
        <w:numPr>
          <w:ilvl w:val="1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אם האפשרות להציג רק מידע הקבוצה </w:t>
      </w:r>
      <w:r w:rsidR="00A03F30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המועדפת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מופעלת, האפליקציה תציג מידע בדרכים שונות בכל עמוד.</w:t>
      </w: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93056" behindDoc="0" locked="0" layoutInCell="1" allowOverlap="1" wp14:anchorId="5F1E4E17" wp14:editId="28A6B587">
            <wp:simplePos x="0" y="0"/>
            <wp:positionH relativeFrom="margin">
              <wp:posOffset>122015</wp:posOffset>
            </wp:positionH>
            <wp:positionV relativeFrom="margin">
              <wp:posOffset>3434263</wp:posOffset>
            </wp:positionV>
            <wp:extent cx="1159510" cy="2383790"/>
            <wp:effectExtent l="0" t="0" r="0" b="381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3B9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8C53B9" w:rsidRPr="00A03F30" w:rsidRDefault="008C53B9" w:rsidP="008C53B9">
      <w:pPr>
        <w:pStyle w:val="Pr-formataoHTML"/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</w:p>
    <w:p w:rsidR="001F1C3A" w:rsidRPr="00A03F30" w:rsidRDefault="001F1C3A" w:rsidP="00A03F30">
      <w:pPr>
        <w:pStyle w:val="Pr-formataoHTML"/>
        <w:numPr>
          <w:ilvl w:val="2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רק שחקנים מהקבוצה </w:t>
      </w:r>
      <w:r w:rsidR="00A03F30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המועדפת </w:t>
      </w: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יוצגו בעמוד השחקנים</w:t>
      </w:r>
      <w:r w:rsidR="00A03F30" w:rsidRPr="00A03F30">
        <w:rPr>
          <w:rFonts w:ascii="Arial Hebrew" w:hAnsi="Arial Hebrew" w:cs="Arial Hebrew" w:hint="cs"/>
          <w:color w:val="202124"/>
          <w:sz w:val="24"/>
          <w:szCs w:val="24"/>
        </w:rPr>
        <w:t>.</w:t>
      </w:r>
    </w:p>
    <w:p w:rsidR="00A03F30" w:rsidRPr="00A03F30" w:rsidRDefault="00A03F30" w:rsidP="00A03F30">
      <w:pPr>
        <w:pStyle w:val="Pr-formataoHTML"/>
        <w:numPr>
          <w:ilvl w:val="2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בדף המשחקים יוצגו רק משחקים מהקבוצה המועדפת</w:t>
      </w:r>
      <w:r w:rsidRPr="00A03F30">
        <w:rPr>
          <w:rFonts w:ascii="Arial Hebrew" w:hAnsi="Arial Hebrew" w:cs="Arial Hebrew" w:hint="cs"/>
          <w:color w:val="202124"/>
          <w:sz w:val="24"/>
          <w:szCs w:val="24"/>
        </w:rPr>
        <w:t>.</w:t>
      </w:r>
    </w:p>
    <w:p w:rsidR="00A03F30" w:rsidRPr="00A03F30" w:rsidRDefault="00A03F30" w:rsidP="00A03F30">
      <w:pPr>
        <w:pStyle w:val="Pr-formataoHTML"/>
        <w:numPr>
          <w:ilvl w:val="2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בעמוד </w:t>
      </w:r>
      <w:proofErr w:type="spellStart"/>
      <w:r w:rsidRPr="00A03F30">
        <w:rPr>
          <w:rFonts w:ascii="Arial Hebrew" w:hAnsi="Arial Hebrew" w:cs="Arial Hebrew" w:hint="cs"/>
          <w:color w:val="202124"/>
          <w:sz w:val="24"/>
          <w:szCs w:val="24"/>
        </w:rPr>
        <w:t>Standings</w:t>
      </w:r>
      <w:proofErr w:type="spellEnd"/>
      <w:r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 xml:space="preserve"> הקבוצה המועדפת יודגש מהאחרים.</w:t>
      </w:r>
    </w:p>
    <w:p w:rsidR="001F1C3A" w:rsidRPr="00A03F30" w:rsidRDefault="007A12E9" w:rsidP="00A03F30">
      <w:pPr>
        <w:pStyle w:val="Pr-formataoHTML"/>
        <w:numPr>
          <w:ilvl w:val="2"/>
          <w:numId w:val="16"/>
        </w:numPr>
        <w:bidi/>
        <w:spacing w:line="360" w:lineRule="auto"/>
        <w:rPr>
          <w:rFonts w:ascii="Arial Hebrew" w:hAnsi="Arial Hebrew" w:cs="Arial Hebrew"/>
          <w:color w:val="202124"/>
          <w:sz w:val="24"/>
          <w:szCs w:val="24"/>
        </w:rPr>
      </w:pPr>
      <w:bookmarkStart w:id="0" w:name="_GoBack"/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99200" behindDoc="0" locked="0" layoutInCell="1" allowOverlap="1" wp14:anchorId="21D6681F" wp14:editId="396532CC">
            <wp:simplePos x="0" y="0"/>
            <wp:positionH relativeFrom="margin">
              <wp:posOffset>3247704</wp:posOffset>
            </wp:positionH>
            <wp:positionV relativeFrom="margin">
              <wp:posOffset>6151773</wp:posOffset>
            </wp:positionV>
            <wp:extent cx="1154430" cy="2418080"/>
            <wp:effectExtent l="0" t="0" r="127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97152" behindDoc="0" locked="0" layoutInCell="1" allowOverlap="1" wp14:anchorId="21D6681F" wp14:editId="396532CC">
            <wp:simplePos x="0" y="0"/>
            <wp:positionH relativeFrom="margin">
              <wp:posOffset>1588537</wp:posOffset>
            </wp:positionH>
            <wp:positionV relativeFrom="margin">
              <wp:posOffset>6147473</wp:posOffset>
            </wp:positionV>
            <wp:extent cx="1159510" cy="2371725"/>
            <wp:effectExtent l="0" t="0" r="0" b="317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Hebrew" w:hAnsi="Arial Hebrew" w:cs="Arial Hebrew" w:hint="cs"/>
          <w:noProof/>
        </w:rPr>
        <w:drawing>
          <wp:anchor distT="0" distB="0" distL="114300" distR="114300" simplePos="0" relativeHeight="251695104" behindDoc="0" locked="0" layoutInCell="1" allowOverlap="1" wp14:anchorId="21D6681F" wp14:editId="396532CC">
            <wp:simplePos x="0" y="0"/>
            <wp:positionH relativeFrom="margin">
              <wp:posOffset>122015</wp:posOffset>
            </wp:positionH>
            <wp:positionV relativeFrom="margin">
              <wp:posOffset>6153295</wp:posOffset>
            </wp:positionV>
            <wp:extent cx="1159510" cy="230124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1-02-20 às 13.53.5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F30" w:rsidRPr="00A03F30">
        <w:rPr>
          <w:rFonts w:ascii="Arial Hebrew" w:hAnsi="Arial Hebrew" w:cs="Arial Hebrew" w:hint="cs"/>
          <w:color w:val="202124"/>
          <w:sz w:val="24"/>
          <w:szCs w:val="24"/>
          <w:rtl/>
        </w:rPr>
        <w:t>דף החדשות יציג רק חדשות מהקבוצה המועדפת.</w:t>
      </w:r>
    </w:p>
    <w:sectPr w:rsidR="001F1C3A" w:rsidRPr="00A03F30" w:rsidSect="007F37AD">
      <w:type w:val="continuous"/>
      <w:pgSz w:w="11907" w:h="16839" w:code="9"/>
      <w:pgMar w:top="720" w:right="720" w:bottom="720" w:left="720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580C" w:rsidRDefault="00F0580C">
      <w:pPr>
        <w:spacing w:after="0" w:line="240" w:lineRule="auto"/>
      </w:pPr>
      <w:r>
        <w:rPr>
          <w:lang w:bidi="pt-BR"/>
        </w:rPr>
        <w:separator/>
      </w:r>
    </w:p>
  </w:endnote>
  <w:endnote w:type="continuationSeparator" w:id="0">
    <w:p w:rsidR="00F0580C" w:rsidRDefault="00F0580C">
      <w:pPr>
        <w:spacing w:after="0" w:line="240" w:lineRule="auto"/>
      </w:pPr>
      <w:r>
        <w:rPr>
          <w:lang w:bidi="pt-BR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30160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7C25" w:rsidRDefault="006D0EA7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>
          <w:rPr>
            <w:noProof/>
            <w:lang w:bidi="pt-BR"/>
          </w:rPr>
          <w:t>2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580C" w:rsidRDefault="00F0580C">
      <w:pPr>
        <w:spacing w:after="0" w:line="240" w:lineRule="auto"/>
      </w:pPr>
      <w:r>
        <w:rPr>
          <w:lang w:bidi="pt-BR"/>
        </w:rPr>
        <w:separator/>
      </w:r>
    </w:p>
  </w:footnote>
  <w:footnote w:type="continuationSeparator" w:id="0">
    <w:p w:rsidR="00F0580C" w:rsidRDefault="00F0580C">
      <w:pPr>
        <w:spacing w:after="0" w:line="240" w:lineRule="auto"/>
      </w:pPr>
      <w:r>
        <w:rPr>
          <w:lang w:bidi="pt-BR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8375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E127709"/>
    <w:multiLevelType w:val="multilevel"/>
    <w:tmpl w:val="B7B2D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4A6508"/>
    <w:multiLevelType w:val="hybridMultilevel"/>
    <w:tmpl w:val="72468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47351B"/>
    <w:multiLevelType w:val="multilevel"/>
    <w:tmpl w:val="09BA819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6D2AD9"/>
    <w:multiLevelType w:val="hybridMultilevel"/>
    <w:tmpl w:val="0FA45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7703A6"/>
    <w:multiLevelType w:val="multilevel"/>
    <w:tmpl w:val="6B4EF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E14C6D"/>
    <w:multiLevelType w:val="hybridMultilevel"/>
    <w:tmpl w:val="852AFD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CA0C2D"/>
    <w:multiLevelType w:val="hybridMultilevel"/>
    <w:tmpl w:val="9AE01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E36CC"/>
    <w:multiLevelType w:val="hybridMultilevel"/>
    <w:tmpl w:val="F184FD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F84F2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1"/>
  </w:num>
  <w:num w:numId="13">
    <w:abstractNumId w:val="13"/>
  </w:num>
  <w:num w:numId="14">
    <w:abstractNumId w:val="12"/>
  </w:num>
  <w:num w:numId="15">
    <w:abstractNumId w:val="17"/>
  </w:num>
  <w:num w:numId="16">
    <w:abstractNumId w:val="19"/>
  </w:num>
  <w:num w:numId="17">
    <w:abstractNumId w:val="18"/>
  </w:num>
  <w:num w:numId="18">
    <w:abstractNumId w:val="16"/>
  </w:num>
  <w:num w:numId="19">
    <w:abstractNumId w:val="1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04"/>
    <w:rsid w:val="00032F09"/>
    <w:rsid w:val="000B105C"/>
    <w:rsid w:val="0010615F"/>
    <w:rsid w:val="00132100"/>
    <w:rsid w:val="001C7816"/>
    <w:rsid w:val="001F1C3A"/>
    <w:rsid w:val="00201E1A"/>
    <w:rsid w:val="00207F4B"/>
    <w:rsid w:val="0024667B"/>
    <w:rsid w:val="00351534"/>
    <w:rsid w:val="00363D78"/>
    <w:rsid w:val="00366C90"/>
    <w:rsid w:val="0041163B"/>
    <w:rsid w:val="00467C25"/>
    <w:rsid w:val="004F2D90"/>
    <w:rsid w:val="004F5E04"/>
    <w:rsid w:val="0050507D"/>
    <w:rsid w:val="006B33D1"/>
    <w:rsid w:val="006B56F6"/>
    <w:rsid w:val="006B692D"/>
    <w:rsid w:val="006D0EA7"/>
    <w:rsid w:val="007A12E9"/>
    <w:rsid w:val="007E1E9F"/>
    <w:rsid w:val="007F37AD"/>
    <w:rsid w:val="00886109"/>
    <w:rsid w:val="008C53B9"/>
    <w:rsid w:val="008E028F"/>
    <w:rsid w:val="009D3F0D"/>
    <w:rsid w:val="009E7FA0"/>
    <w:rsid w:val="00A03F30"/>
    <w:rsid w:val="00A40318"/>
    <w:rsid w:val="00AE44D3"/>
    <w:rsid w:val="00BA5D70"/>
    <w:rsid w:val="00C53FB0"/>
    <w:rsid w:val="00C64783"/>
    <w:rsid w:val="00CE2A04"/>
    <w:rsid w:val="00D813E9"/>
    <w:rsid w:val="00DE1B38"/>
    <w:rsid w:val="00E17AA0"/>
    <w:rsid w:val="00E5665A"/>
    <w:rsid w:val="00EC163E"/>
    <w:rsid w:val="00EE49C3"/>
    <w:rsid w:val="00F0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7246A6-9793-1041-B0B2-E8DE696DA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pt-PT" w:eastAsia="ja-JP" w:bidi="pt-PT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0EA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</w:rPr>
  </w:style>
  <w:style w:type="paragraph" w:styleId="Ttulo">
    <w:name w:val="Title"/>
    <w:basedOn w:val="Normal"/>
    <w:link w:val="Ttulo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2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basedOn w:val="Fontepargpadro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basedOn w:val="Fontepargpadro"/>
    <w:uiPriority w:val="19"/>
    <w:semiHidden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NormalWeb">
    <w:name w:val="Normal (Web)"/>
    <w:basedOn w:val="Normal"/>
    <w:uiPriority w:val="99"/>
    <w:unhideWhenUsed/>
    <w:rsid w:val="00BA5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32F0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32F09"/>
    <w:rPr>
      <w:rFonts w:ascii="Times New Roman" w:hAnsi="Times New Roman" w:cs="Times New Roman"/>
      <w:sz w:val="18"/>
      <w:szCs w:val="18"/>
      <w:lang w:val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40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pt-BR" w:bidi="he-IL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40318"/>
    <w:rPr>
      <w:rFonts w:ascii="Courier New" w:eastAsia="Times New Roman" w:hAnsi="Courier New" w:cs="Courier New"/>
      <w:color w:val="auto"/>
      <w:sz w:val="20"/>
      <w:szCs w:val="20"/>
      <w:lang w:val="pt-BR" w:eastAsia="pt-BR" w:bidi="he-IL"/>
    </w:rPr>
  </w:style>
  <w:style w:type="paragraph" w:styleId="PargrafodaLista">
    <w:name w:val="List Paragraph"/>
    <w:basedOn w:val="Normal"/>
    <w:uiPriority w:val="34"/>
    <w:unhideWhenUsed/>
    <w:qFormat/>
    <w:rsid w:val="00A40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1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6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7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5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1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7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8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8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4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abrielpelegrino/Library/Containers/com.microsoft.Word/Data/Library/Application%20Support/Microsoft/Office/16.0/DTS/pt-BR%7b51945A8D-A8F5-804B-8B6F-303DAECCCC9B%7d/%7b4ED3B34B-1C50-6041-8DB7-B744FDBED045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{4ED3B34B-1C50-6041-8DB7-B744FDBED045}tf10002077.dotx</Template>
  <TotalTime>1</TotalTime>
  <Pages>5</Pages>
  <Words>392</Words>
  <Characters>2118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3</cp:revision>
  <cp:lastPrinted>2020-12-10T11:12:00Z</cp:lastPrinted>
  <dcterms:created xsi:type="dcterms:W3CDTF">2021-02-20T12:56:00Z</dcterms:created>
  <dcterms:modified xsi:type="dcterms:W3CDTF">2021-02-20T13:01:00Z</dcterms:modified>
</cp:coreProperties>
</file>